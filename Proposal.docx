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4509" w:rsidRDefault="00583DE8">
      <w:pPr>
        <w:pStyle w:val="Title"/>
      </w:pPr>
      <w:r>
        <w:t>Workout Log</w:t>
      </w:r>
      <w:bookmarkStart w:id="0" w:name="_GoBack"/>
      <w:bookmarkEnd w:id="0"/>
    </w:p>
    <w:p w:rsidR="00583DE8" w:rsidRPr="00583DE8" w:rsidRDefault="00583DE8" w:rsidP="00583DE8">
      <w:r>
        <w:t xml:space="preserve">Contributors: Matthew Gross, Matthew </w:t>
      </w:r>
      <w:proofErr w:type="spellStart"/>
      <w:r>
        <w:t>Bubernak</w:t>
      </w:r>
      <w:proofErr w:type="spellEnd"/>
      <w:r>
        <w:t>, Derek Baumgartner</w:t>
      </w:r>
    </w:p>
    <w:p w:rsidR="00634509" w:rsidRDefault="00583DE8">
      <w:pPr>
        <w:pStyle w:val="Heading1"/>
      </w:pPr>
      <w:r>
        <w:t>Overview</w:t>
      </w:r>
    </w:p>
    <w:p w:rsidR="00634509" w:rsidRDefault="00837AFA">
      <w:r>
        <w:t xml:space="preserve">To take advantage of this template’s design, use the Styles gallery on the Home tab. You can format your headings by using heading styles, or highlight important text using other styles, like Emphasis and Intense Quote. These styles come in </w:t>
      </w:r>
      <w:r>
        <w:t>formatted to look great and work together to help communicate your ideas.</w:t>
      </w:r>
    </w:p>
    <w:p w:rsidR="00634509" w:rsidRDefault="00837AFA">
      <w:proofErr w:type="spellStart"/>
      <w:r>
        <w:t>G</w:t>
      </w:r>
      <w:r w:rsidR="00583DE8">
        <w:t>ithub</w:t>
      </w:r>
      <w:proofErr w:type="spellEnd"/>
      <w:r w:rsidR="00583DE8">
        <w:t xml:space="preserve"> Link: </w:t>
      </w:r>
      <w:hyperlink r:id="rId6" w:history="1">
        <w:r w:rsidR="00583DE8" w:rsidRPr="000B5401">
          <w:rPr>
            <w:rStyle w:val="Hyperlink"/>
          </w:rPr>
          <w:t>https://github.com/mattkgross/WorkoutLogger</w:t>
        </w:r>
      </w:hyperlink>
      <w:r w:rsidR="00583DE8">
        <w:t xml:space="preserve"> </w:t>
      </w:r>
    </w:p>
    <w:p w:rsidR="003B6BE6" w:rsidRDefault="003B6BE6"/>
    <w:p w:rsidR="003B6BE6" w:rsidRDefault="003B6BE6" w:rsidP="003B6BE6">
      <w:pPr>
        <w:pStyle w:val="Heading1"/>
      </w:pPr>
      <w:r>
        <w:t>Users</w:t>
      </w:r>
    </w:p>
    <w:p w:rsidR="003B6BE6" w:rsidRDefault="00667C57" w:rsidP="003B6BE6">
      <w:r>
        <w:t>Describe target users.</w:t>
      </w:r>
    </w:p>
    <w:p w:rsidR="00667C57" w:rsidRDefault="00667C57" w:rsidP="003B6BE6"/>
    <w:p w:rsidR="00667C57" w:rsidRDefault="00667C57" w:rsidP="00667C57">
      <w:pPr>
        <w:pStyle w:val="Heading1"/>
      </w:pPr>
      <w:r>
        <w:t>Scenario 1</w:t>
      </w:r>
    </w:p>
    <w:p w:rsidR="00667C57" w:rsidRDefault="00667C57" w:rsidP="00667C57">
      <w:r>
        <w:t>Describe a scenario how a target user interacts with your app.</w:t>
      </w:r>
    </w:p>
    <w:p w:rsidR="00667C57" w:rsidRDefault="00667C57" w:rsidP="00667C57"/>
    <w:p w:rsidR="00667C57" w:rsidRDefault="00667C57" w:rsidP="00667C57">
      <w:pPr>
        <w:pStyle w:val="Heading1"/>
      </w:pPr>
      <w:r>
        <w:t>Scenario 2</w:t>
      </w:r>
    </w:p>
    <w:p w:rsidR="00667C57" w:rsidRDefault="00667C57" w:rsidP="00667C57">
      <w:r>
        <w:t>Describe a scenario how a targe</w:t>
      </w:r>
      <w:r>
        <w:t>t user interacts with your app.</w:t>
      </w:r>
    </w:p>
    <w:p w:rsidR="00667C57" w:rsidRDefault="00667C57" w:rsidP="00667C57"/>
    <w:p w:rsidR="00667C57" w:rsidRDefault="00667C57" w:rsidP="00667C57">
      <w:pPr>
        <w:pStyle w:val="Heading1"/>
      </w:pPr>
      <w:r>
        <w:t>Scenario 3</w:t>
      </w:r>
    </w:p>
    <w:p w:rsidR="00667C57" w:rsidRDefault="00667C57" w:rsidP="00667C57">
      <w:r>
        <w:t>Describe a scenario how a target user interacts with your app.</w:t>
      </w:r>
    </w:p>
    <w:p w:rsidR="00667C57" w:rsidRDefault="00667C57" w:rsidP="00667C57"/>
    <w:p w:rsidR="00667C57" w:rsidRDefault="00667C57" w:rsidP="00667C57">
      <w:pPr>
        <w:pStyle w:val="Heading1"/>
      </w:pPr>
      <w:r>
        <w:t>Scenario 4</w:t>
      </w:r>
    </w:p>
    <w:p w:rsidR="00667C57" w:rsidRDefault="00667C57" w:rsidP="00667C57">
      <w:r>
        <w:t>Describe a scenario how a target user interacts with your app.</w:t>
      </w:r>
    </w:p>
    <w:p w:rsidR="00667C57" w:rsidRDefault="00667C57" w:rsidP="00667C57"/>
    <w:p w:rsidR="00667C57" w:rsidRDefault="00667C57" w:rsidP="00667C57">
      <w:pPr>
        <w:pStyle w:val="Heading1"/>
      </w:pPr>
      <w:r>
        <w:lastRenderedPageBreak/>
        <w:t>Responsibilities</w:t>
      </w:r>
    </w:p>
    <w:p w:rsidR="00667C57" w:rsidRDefault="00667C57" w:rsidP="00667C57">
      <w:pPr>
        <w:pStyle w:val="Heading2"/>
      </w:pPr>
      <w:r>
        <w:t>Matt Gross</w:t>
      </w:r>
    </w:p>
    <w:p w:rsidR="00667C57" w:rsidRDefault="00667C57" w:rsidP="00667C57">
      <w:proofErr w:type="spellStart"/>
      <w:r>
        <w:t>Nud</w:t>
      </w:r>
      <w:proofErr w:type="spellEnd"/>
    </w:p>
    <w:p w:rsidR="00667C57" w:rsidRDefault="00667C57" w:rsidP="00667C57">
      <w:pPr>
        <w:pStyle w:val="Heading2"/>
      </w:pPr>
      <w:r>
        <w:t xml:space="preserve">Matt </w:t>
      </w:r>
      <w:proofErr w:type="spellStart"/>
      <w:r>
        <w:t>Bubernak</w:t>
      </w:r>
      <w:proofErr w:type="spellEnd"/>
    </w:p>
    <w:p w:rsidR="00667C57" w:rsidRDefault="00667C57" w:rsidP="00667C57">
      <w:proofErr w:type="spellStart"/>
      <w:r>
        <w:t>Nud</w:t>
      </w:r>
      <w:proofErr w:type="spellEnd"/>
    </w:p>
    <w:p w:rsidR="00667C57" w:rsidRDefault="00667C57" w:rsidP="00667C57">
      <w:pPr>
        <w:pStyle w:val="Heading2"/>
      </w:pPr>
      <w:r>
        <w:t>Derek Baumgartner</w:t>
      </w:r>
    </w:p>
    <w:p w:rsidR="00667C57" w:rsidRDefault="00667C57" w:rsidP="00667C57">
      <w:proofErr w:type="spellStart"/>
      <w:r>
        <w:t>Nud</w:t>
      </w:r>
      <w:proofErr w:type="spellEnd"/>
    </w:p>
    <w:p w:rsidR="00667C57" w:rsidRDefault="00667C57" w:rsidP="00667C57"/>
    <w:p w:rsidR="00667C57" w:rsidRDefault="00667C57" w:rsidP="00667C57"/>
    <w:p w:rsidR="00667C57" w:rsidRDefault="00667C57" w:rsidP="00667C57">
      <w:pPr>
        <w:pStyle w:val="Heading1"/>
      </w:pPr>
      <w:r>
        <w:t>Milestone 1</w:t>
      </w:r>
    </w:p>
    <w:p w:rsidR="00667C57" w:rsidRDefault="00667C57" w:rsidP="00667C57">
      <w:proofErr w:type="spellStart"/>
      <w:r>
        <w:t>Nud</w:t>
      </w:r>
      <w:proofErr w:type="spellEnd"/>
    </w:p>
    <w:p w:rsidR="00667C57" w:rsidRDefault="00667C57" w:rsidP="00667C57"/>
    <w:p w:rsidR="00667C57" w:rsidRDefault="00667C57" w:rsidP="00667C57">
      <w:pPr>
        <w:pStyle w:val="Heading1"/>
      </w:pPr>
      <w:r>
        <w:t>Demonstration 1</w:t>
      </w:r>
    </w:p>
    <w:p w:rsidR="00667C57" w:rsidRDefault="00667C57" w:rsidP="00667C57">
      <w:proofErr w:type="spellStart"/>
      <w:r>
        <w:t>Nud</w:t>
      </w:r>
      <w:proofErr w:type="spellEnd"/>
    </w:p>
    <w:p w:rsidR="00667C57" w:rsidRDefault="00667C57" w:rsidP="00667C57"/>
    <w:p w:rsidR="00667C57" w:rsidRDefault="00667C57" w:rsidP="00667C57">
      <w:pPr>
        <w:pStyle w:val="Heading1"/>
      </w:pPr>
      <w:r>
        <w:t>Milestone 2</w:t>
      </w:r>
    </w:p>
    <w:p w:rsidR="00667C57" w:rsidRDefault="00667C57" w:rsidP="00667C57">
      <w:proofErr w:type="spellStart"/>
      <w:r>
        <w:t>Nud</w:t>
      </w:r>
      <w:proofErr w:type="spellEnd"/>
    </w:p>
    <w:p w:rsidR="00667C57" w:rsidRDefault="00667C57" w:rsidP="00667C57"/>
    <w:p w:rsidR="00667C57" w:rsidRDefault="00667C57" w:rsidP="00667C57">
      <w:pPr>
        <w:pStyle w:val="Heading1"/>
      </w:pPr>
      <w:r>
        <w:t>Demonstration 2</w:t>
      </w:r>
    </w:p>
    <w:p w:rsidR="00667C57" w:rsidRDefault="00667C57" w:rsidP="00667C57">
      <w:proofErr w:type="spellStart"/>
      <w:r>
        <w:t>Nud</w:t>
      </w:r>
      <w:proofErr w:type="spellEnd"/>
    </w:p>
    <w:p w:rsidR="00837AFA" w:rsidRDefault="00837AFA" w:rsidP="00667C57"/>
    <w:p w:rsidR="00837AFA" w:rsidRDefault="00837AFA" w:rsidP="00837AFA">
      <w:pPr>
        <w:pStyle w:val="Heading1"/>
      </w:pPr>
      <w:r>
        <w:t>Milestone 3</w:t>
      </w:r>
    </w:p>
    <w:p w:rsidR="00837AFA" w:rsidRDefault="00837AFA" w:rsidP="00837AFA">
      <w:proofErr w:type="spellStart"/>
      <w:r>
        <w:t>Nud</w:t>
      </w:r>
      <w:proofErr w:type="spellEnd"/>
    </w:p>
    <w:p w:rsidR="00837AFA" w:rsidRDefault="00837AFA" w:rsidP="00837AFA"/>
    <w:p w:rsidR="00837AFA" w:rsidRDefault="00837AFA" w:rsidP="00837AFA">
      <w:pPr>
        <w:pStyle w:val="Heading1"/>
      </w:pPr>
      <w:r>
        <w:t>Demonstration 3</w:t>
      </w:r>
    </w:p>
    <w:p w:rsidR="00837AFA" w:rsidRDefault="00837AFA" w:rsidP="00837AFA">
      <w:proofErr w:type="spellStart"/>
      <w:r>
        <w:t>Nud</w:t>
      </w:r>
      <w:proofErr w:type="spellEnd"/>
    </w:p>
    <w:p w:rsidR="00837AFA" w:rsidRDefault="00837AFA" w:rsidP="00837AFA"/>
    <w:p w:rsidR="00837AFA" w:rsidRDefault="00837AFA" w:rsidP="00837AFA">
      <w:pPr>
        <w:pStyle w:val="Heading1"/>
      </w:pPr>
      <w:r>
        <w:t>Milestone 4</w:t>
      </w:r>
    </w:p>
    <w:p w:rsidR="00837AFA" w:rsidRDefault="00837AFA" w:rsidP="00837AFA">
      <w:proofErr w:type="spellStart"/>
      <w:r>
        <w:t>Nud</w:t>
      </w:r>
      <w:proofErr w:type="spellEnd"/>
    </w:p>
    <w:p w:rsidR="00837AFA" w:rsidRDefault="00837AFA" w:rsidP="00837AFA"/>
    <w:p w:rsidR="00837AFA" w:rsidRDefault="00837AFA" w:rsidP="00837AFA">
      <w:pPr>
        <w:pStyle w:val="Heading1"/>
      </w:pPr>
      <w:r>
        <w:t>Demonstration 4</w:t>
      </w:r>
    </w:p>
    <w:p w:rsidR="00837AFA" w:rsidRPr="00837AFA" w:rsidRDefault="00837AFA" w:rsidP="00837AFA">
      <w:proofErr w:type="spellStart"/>
      <w:r>
        <w:t>Nud</w:t>
      </w:r>
      <w:proofErr w:type="spellEnd"/>
    </w:p>
    <w:sectPr w:rsidR="00837AFA" w:rsidRPr="00837AF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DE8"/>
    <w:rsid w:val="003B6BE6"/>
    <w:rsid w:val="00583DE8"/>
    <w:rsid w:val="00634509"/>
    <w:rsid w:val="00667C57"/>
    <w:rsid w:val="00837AFA"/>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64C8EC-CB7C-4655-9E11-1E87C2E80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pPr>
      <w:numPr>
        <w:ilvl w:val="1"/>
      </w:numPr>
    </w:pPr>
    <w:rPr>
      <w:color w:val="5A5A5A" w:themeColor="text1" w:themeTint="A5"/>
      <w:spacing w:val="10"/>
    </w:rPr>
  </w:style>
  <w:style w:type="character" w:customStyle="1" w:styleId="SubtitleChar">
    <w:name w:val="Subtitle Char"/>
    <w:basedOn w:val="DefaultParagraphFont"/>
    <w:link w:val="Subtitle"/>
    <w:uiPriority w:val="11"/>
    <w:rPr>
      <w:color w:val="5A5A5A" w:themeColor="text1" w:themeTint="A5"/>
      <w:spacing w:val="10"/>
    </w:rPr>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color w:val="auto"/>
    </w:rPr>
  </w:style>
  <w:style w:type="character" w:styleId="IntenseEmphasis">
    <w:name w:val="Intense Emphasis"/>
    <w:basedOn w:val="DefaultParagraphFont"/>
    <w:uiPriority w:val="21"/>
    <w:qFormat/>
    <w:rPr>
      <w:b/>
      <w:bCs/>
      <w:i/>
      <w:iCs/>
      <w:caps/>
    </w:rPr>
  </w:style>
  <w:style w:type="character" w:styleId="Strong">
    <w:name w:val="Strong"/>
    <w:basedOn w:val="DefaultParagraphFont"/>
    <w:uiPriority w:val="22"/>
    <w:qFormat/>
    <w:rPr>
      <w:b/>
      <w:bCs/>
      <w:color w:val="000000" w:themeColor="text1"/>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styleId="SubtleReference">
    <w:name w:val="Subtle Reference"/>
    <w:basedOn w:val="DefaultParagraphFont"/>
    <w:uiPriority w:val="31"/>
    <w:qFormat/>
    <w:rPr>
      <w:smallCaps/>
      <w:color w:val="404040" w:themeColor="text1" w:themeTint="BF"/>
      <w:u w:val="single" w:color="7F7F7F" w:themeColor="text1" w:themeTint="80"/>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styleId="Captio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OCHeading">
    <w:name w:val="TOC Heading"/>
    <w:basedOn w:val="Heading1"/>
    <w:next w:val="Normal"/>
    <w:uiPriority w:val="39"/>
    <w:semiHidden/>
    <w:unhideWhenUsed/>
    <w:qFormat/>
    <w:pPr>
      <w:outlineLvl w:val="9"/>
    </w:pPr>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583DE8"/>
    <w:rPr>
      <w:color w:val="6B9F2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attkgross/WorkoutLogger"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20Gross\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design (blank).dotx</Template>
  <TotalTime>26</TotalTime>
  <Pages>3</Pages>
  <Words>160</Words>
  <Characters>915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Gross</dc:creator>
  <cp:keywords/>
  <cp:lastModifiedBy>Matt Gross</cp:lastModifiedBy>
  <cp:revision>2</cp:revision>
  <dcterms:created xsi:type="dcterms:W3CDTF">2014-03-11T00:18:00Z</dcterms:created>
  <dcterms:modified xsi:type="dcterms:W3CDTF">2014-03-11T00:44:00Z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